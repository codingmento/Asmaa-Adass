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00" w:firstRow="0" w:lastRow="0" w:firstColumn="0" w:lastColumn="0" w:noHBand="1" w:noVBand="1"/>
      </w:tblPr>
      <w:tblGrid>
        <w:gridCol w:w="5574"/>
        <w:gridCol w:w="347"/>
        <w:gridCol w:w="347"/>
        <w:gridCol w:w="3812"/>
      </w:tblGrid>
      <w:tr w:rsidR="00351D01" w14:paraId="656D2C10" w14:textId="77777777" w:rsidTr="00900A10">
        <w:trPr>
          <w:trHeight w:val="2169"/>
        </w:trPr>
        <w:tc>
          <w:tcPr>
            <w:tcW w:w="5940" w:type="dxa"/>
            <w:gridSpan w:val="2"/>
            <w:tcBorders>
              <w:bottom w:val="dashSmallGap" w:sz="4" w:space="0" w:color="555CB4" w:themeColor="accent3" w:themeShade="BF"/>
            </w:tcBorders>
            <w:vAlign w:val="center"/>
          </w:tcPr>
          <w:p w14:paraId="2B06F1A1" w14:textId="134AD4C9" w:rsidR="00351D01" w:rsidRPr="00E025AA" w:rsidRDefault="00B5416F" w:rsidP="00E025AA">
            <w:pPr>
              <w:pStyle w:val="Title"/>
            </w:pPr>
            <w:r>
              <w:t>Asmaa adass</w:t>
            </w:r>
          </w:p>
          <w:p w14:paraId="44706995" w14:textId="6B9406F8" w:rsidR="00351D01" w:rsidRPr="00D5508C" w:rsidRDefault="00B5416F" w:rsidP="00900A10">
            <w:pPr>
              <w:pStyle w:val="Subtitle"/>
              <w:rPr>
                <w:bCs/>
              </w:rPr>
            </w:pPr>
            <w:r w:rsidRPr="001341F7">
              <w:rPr>
                <w:bCs/>
                <w:lang w:bidi="ar-EG"/>
              </w:rPr>
              <w:t>Frontend Developer</w:t>
            </w:r>
            <w:r>
              <w:rPr>
                <w:bCs/>
                <w:lang w:bidi="ar-EG"/>
              </w:rPr>
              <w:t xml:space="preserve"> UIUX</w:t>
            </w:r>
          </w:p>
        </w:tc>
        <w:tc>
          <w:tcPr>
            <w:tcW w:w="360" w:type="dxa"/>
            <w:tcBorders>
              <w:bottom w:val="dashSmallGap" w:sz="4" w:space="0" w:color="555CB4" w:themeColor="accent3" w:themeShade="BF"/>
            </w:tcBorders>
            <w:vAlign w:val="center"/>
          </w:tcPr>
          <w:p w14:paraId="278F4688" w14:textId="77777777" w:rsidR="00351D01" w:rsidRPr="00C25322" w:rsidRDefault="00351D01" w:rsidP="00900A10"/>
        </w:tc>
        <w:tc>
          <w:tcPr>
            <w:tcW w:w="3770" w:type="dxa"/>
            <w:tcBorders>
              <w:bottom w:val="dashSmallGap" w:sz="4" w:space="0" w:color="555CB4" w:themeColor="accent3" w:themeShade="BF"/>
            </w:tcBorders>
            <w:vAlign w:val="center"/>
          </w:tcPr>
          <w:p w14:paraId="3E919B3C" w14:textId="199D9937" w:rsidR="00351D01" w:rsidRPr="000268DA" w:rsidRDefault="00351D01" w:rsidP="00900A10">
            <w:pPr>
              <w:pStyle w:val="Heading1"/>
            </w:pPr>
            <w:r w:rsidRPr="000268DA">
              <w:t xml:space="preserve">/ </w:t>
            </w:r>
            <w:r w:rsidR="00B5416F">
              <w:t>71-049583</w:t>
            </w:r>
          </w:p>
          <w:p w14:paraId="72FD1FBD" w14:textId="1C22B0DD" w:rsidR="00351D01" w:rsidRPr="00827457" w:rsidRDefault="00351D01" w:rsidP="00900A10">
            <w:pPr>
              <w:pStyle w:val="Heading1"/>
            </w:pPr>
            <w:r>
              <w:t xml:space="preserve">/ </w:t>
            </w:r>
            <w:r w:rsidR="00B5416F" w:rsidRPr="001341F7">
              <w:rPr>
                <w:b/>
                <w:bCs/>
                <w:lang w:bidi="ar-EG"/>
              </w:rPr>
              <w:t>github.com/</w:t>
            </w:r>
            <w:proofErr w:type="spellStart"/>
            <w:r w:rsidR="00B5416F" w:rsidRPr="001341F7">
              <w:rPr>
                <w:b/>
                <w:bCs/>
                <w:lang w:bidi="ar-EG"/>
              </w:rPr>
              <w:t>codingmento</w:t>
            </w:r>
            <w:proofErr w:type="spellEnd"/>
          </w:p>
          <w:p w14:paraId="73B798C8" w14:textId="3CB04A3E" w:rsidR="00351D01" w:rsidRPr="00C25322" w:rsidRDefault="00351D01" w:rsidP="00900A10">
            <w:pPr>
              <w:pStyle w:val="Heading1"/>
            </w:pPr>
            <w:r>
              <w:t xml:space="preserve">/ </w:t>
            </w:r>
            <w:r w:rsidR="00B5416F" w:rsidRPr="001341F7">
              <w:rPr>
                <w:b/>
                <w:bCs/>
                <w:lang w:bidi="ar-EG"/>
              </w:rPr>
              <w:t>asmaa.adass.a@gmail.com</w:t>
            </w:r>
          </w:p>
        </w:tc>
      </w:tr>
      <w:tr w:rsidR="00351D01" w14:paraId="442EBC7A" w14:textId="77777777" w:rsidTr="00900A10">
        <w:trPr>
          <w:trHeight w:val="1800"/>
        </w:trPr>
        <w:tc>
          <w:tcPr>
            <w:tcW w:w="10070" w:type="dxa"/>
            <w:gridSpan w:val="4"/>
            <w:tcBorders>
              <w:top w:val="dashSmallGap" w:sz="4" w:space="0" w:color="555CB4" w:themeColor="accent3" w:themeShade="BF"/>
              <w:bottom w:val="dashSmallGap" w:sz="4" w:space="0" w:color="555CB4" w:themeColor="accent3" w:themeShade="BF"/>
            </w:tcBorders>
            <w:vAlign w:val="center"/>
          </w:tcPr>
          <w:p w14:paraId="284041F3" w14:textId="6AC93BCB" w:rsidR="00351D01" w:rsidRPr="00B5416F" w:rsidRDefault="00B5416F" w:rsidP="00B5416F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Frontend Developer with hands-on experience building responsive and user-focused websites using HTML, CSS, JavaScript, and React. Strong background in UI/UX design and client-based projects, combined with a Business Administration academic foundation. Passionate about clean code, practical solutions, and continuous self-learning through real-world projects.</w:t>
            </w:r>
          </w:p>
        </w:tc>
      </w:tr>
      <w:tr w:rsidR="00351D01" w14:paraId="42898F87" w14:textId="77777777" w:rsidTr="00900A10">
        <w:trPr>
          <w:trHeight w:val="7960"/>
        </w:trPr>
        <w:tc>
          <w:tcPr>
            <w:tcW w:w="5580" w:type="dxa"/>
            <w:tcBorders>
              <w:top w:val="dashSmallGap" w:sz="4" w:space="0" w:color="555CB4" w:themeColor="accent3" w:themeShade="BF"/>
            </w:tcBorders>
          </w:tcPr>
          <w:p w14:paraId="61B82EE4" w14:textId="77777777" w:rsidR="00351D01" w:rsidRDefault="00351D01" w:rsidP="00900A10">
            <w:pPr>
              <w:pStyle w:val="Heading3"/>
            </w:pPr>
            <w:r w:rsidRPr="00FA6842">
              <w:t xml:space="preserve">Work </w:t>
            </w:r>
            <w:r w:rsidRPr="00CC4BA5">
              <w:t>experience</w:t>
            </w:r>
          </w:p>
          <w:p w14:paraId="689ADA85" w14:textId="77777777" w:rsidR="00B5416F" w:rsidRPr="00BF7C79" w:rsidRDefault="00B5416F" w:rsidP="00B5416F">
            <w:pPr>
              <w:spacing w:after="160" w:line="278" w:lineRule="auto"/>
              <w:rPr>
                <w:rFonts w:asciiTheme="majorHAnsi" w:hAnsiTheme="majorHAnsi"/>
                <w:b/>
                <w:bCs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>Freelance Frontend Developer</w:t>
            </w:r>
          </w:p>
          <w:p w14:paraId="2ECD5005" w14:textId="3A479E90" w:rsidR="00B5416F" w:rsidRPr="001341F7" w:rsidRDefault="00B5416F" w:rsidP="00B5416F">
            <w:pPr>
              <w:spacing w:after="160" w:line="278" w:lineRule="auto"/>
              <w:rPr>
                <w:rFonts w:asciiTheme="majorHAnsi" w:hAnsiTheme="majorHAnsi"/>
                <w:b/>
                <w:bCs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>Self-Employed | Remote</w:t>
            </w:r>
            <w:r w:rsidRPr="001341F7">
              <w:rPr>
                <w:rFonts w:asciiTheme="majorHAnsi" w:hAnsiTheme="majorHAnsi"/>
                <w:b/>
                <w:bCs/>
                <w:lang w:bidi="ar-EG"/>
              </w:rPr>
              <w:br/>
              <w:t>2024 – Present</w:t>
            </w:r>
          </w:p>
          <w:p w14:paraId="158399D9" w14:textId="77777777" w:rsidR="00B5416F" w:rsidRPr="001341F7" w:rsidRDefault="00B5416F" w:rsidP="00B5416F">
            <w:pPr>
              <w:spacing w:after="160" w:line="278" w:lineRule="auto"/>
              <w:ind w:left="360"/>
              <w:rPr>
                <w:lang w:bidi="ar-EG"/>
              </w:rPr>
            </w:pPr>
            <w:r w:rsidRPr="001341F7">
              <w:rPr>
                <w:lang w:bidi="ar-EG"/>
              </w:rPr>
              <w:t>Built and deployed 10+ responsive websites using HTML, CSS, and JavaScript</w:t>
            </w:r>
          </w:p>
          <w:p w14:paraId="74B1DEFD" w14:textId="77777777" w:rsidR="00B5416F" w:rsidRPr="001341F7" w:rsidRDefault="00B5416F" w:rsidP="00B5416F">
            <w:pPr>
              <w:spacing w:after="160" w:line="278" w:lineRule="auto"/>
              <w:ind w:left="360"/>
              <w:rPr>
                <w:lang w:bidi="ar-EG"/>
              </w:rPr>
            </w:pPr>
            <w:r w:rsidRPr="001341F7">
              <w:rPr>
                <w:lang w:bidi="ar-EG"/>
              </w:rPr>
              <w:t>Developed React applications including form handling, state management, and reusable components</w:t>
            </w:r>
          </w:p>
          <w:p w14:paraId="66C482D9" w14:textId="77777777" w:rsidR="00B5416F" w:rsidRPr="001341F7" w:rsidRDefault="00B5416F" w:rsidP="00B5416F">
            <w:pPr>
              <w:spacing w:after="160" w:line="278" w:lineRule="auto"/>
              <w:ind w:left="360"/>
              <w:rPr>
                <w:lang w:bidi="ar-EG"/>
              </w:rPr>
            </w:pPr>
            <w:r w:rsidRPr="001341F7">
              <w:rPr>
                <w:lang w:bidi="ar-EG"/>
              </w:rPr>
              <w:t>Translated client business requirements into clean and functional user interfaces</w:t>
            </w:r>
          </w:p>
          <w:p w14:paraId="1BDCB140" w14:textId="77777777" w:rsidR="00B5416F" w:rsidRPr="001341F7" w:rsidRDefault="00B5416F" w:rsidP="00B5416F">
            <w:pPr>
              <w:spacing w:after="160" w:line="278" w:lineRule="auto"/>
              <w:ind w:left="360"/>
              <w:rPr>
                <w:lang w:bidi="ar-EG"/>
              </w:rPr>
            </w:pPr>
            <w:r w:rsidRPr="001341F7">
              <w:rPr>
                <w:lang w:bidi="ar-EG"/>
              </w:rPr>
              <w:t>Designed UI layouts and wireframes using Figma to improve user experience</w:t>
            </w:r>
          </w:p>
          <w:p w14:paraId="7C88A5BC" w14:textId="77777777" w:rsidR="00B5416F" w:rsidRDefault="00B5416F" w:rsidP="00B5416F">
            <w:pPr>
              <w:spacing w:after="160" w:line="278" w:lineRule="auto"/>
              <w:ind w:left="360"/>
              <w:rPr>
                <w:lang w:bidi="ar-EG"/>
              </w:rPr>
            </w:pPr>
            <w:r w:rsidRPr="001341F7">
              <w:rPr>
                <w:lang w:bidi="ar-EG"/>
              </w:rPr>
              <w:t>Managed projects independently from design to deployment using GitHub Pages</w:t>
            </w:r>
          </w:p>
          <w:p w14:paraId="65DB18D9" w14:textId="77777777" w:rsidR="00B5416F" w:rsidRPr="001341F7" w:rsidRDefault="00B5416F" w:rsidP="00B5416F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Client Websites Developer (Selected)</w:t>
            </w:r>
          </w:p>
          <w:p w14:paraId="21552C41" w14:textId="77777777" w:rsidR="00B5416F" w:rsidRPr="001341F7" w:rsidRDefault="00B5416F" w:rsidP="00B5416F">
            <w:pPr>
              <w:spacing w:after="160" w:line="278" w:lineRule="auto"/>
              <w:ind w:left="360"/>
              <w:rPr>
                <w:lang w:bidi="ar-EG"/>
              </w:rPr>
            </w:pPr>
            <w:r w:rsidRPr="001341F7">
              <w:rPr>
                <w:lang w:bidi="ar-EG"/>
              </w:rPr>
              <w:t>Developed multiple responsive websites for individual clients</w:t>
            </w:r>
          </w:p>
          <w:p w14:paraId="6C3FC7A6" w14:textId="767700C2" w:rsidR="00B5416F" w:rsidRPr="001341F7" w:rsidRDefault="00B5416F" w:rsidP="00B5416F">
            <w:pPr>
              <w:spacing w:after="160" w:line="278" w:lineRule="auto"/>
              <w:ind w:left="360"/>
              <w:rPr>
                <w:lang w:bidi="ar-EG"/>
              </w:rPr>
            </w:pPr>
            <w:r w:rsidRPr="001341F7">
              <w:rPr>
                <w:lang w:bidi="ar-EG"/>
              </w:rPr>
              <w:t>Focused on clean UI, usability, and responsive layouts</w:t>
            </w:r>
          </w:p>
          <w:p w14:paraId="562838F8" w14:textId="77777777" w:rsidR="00351D01" w:rsidRPr="0023150A" w:rsidRDefault="00351D01" w:rsidP="00900A10">
            <w:pPr>
              <w:pStyle w:val="Heading3"/>
            </w:pPr>
            <w:r w:rsidRPr="00FA6842">
              <w:t>Skills</w:t>
            </w:r>
          </w:p>
          <w:p w14:paraId="601E5423" w14:textId="476F53D5" w:rsidR="00351D01" w:rsidRPr="000948A0" w:rsidRDefault="0044209B" w:rsidP="00900A10">
            <w:pPr>
              <w:pStyle w:val="Heading6"/>
            </w:pPr>
            <w:r>
              <w:t>HTML</w:t>
            </w:r>
          </w:p>
          <w:p w14:paraId="068EBEF3" w14:textId="77777777" w:rsidR="00351D01" w:rsidRDefault="00351D01" w:rsidP="00900A10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5AF34F77" wp14:editId="433C68D0">
                      <wp:extent cx="3357562" cy="80963"/>
                      <wp:effectExtent l="0" t="0" r="14605" b="14605"/>
                      <wp:docPr id="1" name="Group 1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3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71686875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798607" name="Rectangle 2"/>
                              <wps:cNvSpPr/>
                              <wps:spPr>
                                <a:xfrm>
                                  <a:off x="0" y="0"/>
                                  <a:ext cx="132002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811C11" id="Group 1" o:spid="_x0000_s1026" alt="Decorative" style="width:264.35pt;height:6.4pt;flip:y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" fillcolor="window" strokecolor="#565cb5" strokeweight="1pt">
                        <v:stroke joinstyle="round"/>
                      </v:rect>
                      <v:rect id="Rectangle 2" o:spid="_x0000_s1028" style="position:absolute;width:13200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" fillcolor="#565cb5" stroked="f" strokeweight="1pt"/>
                      <w10:anchorlock/>
                    </v:group>
                  </w:pict>
                </mc:Fallback>
              </mc:AlternateContent>
            </w:r>
          </w:p>
          <w:p w14:paraId="2D4029E6" w14:textId="5E8BED17" w:rsidR="00351D01" w:rsidRPr="000948A0" w:rsidRDefault="0044209B" w:rsidP="00900A10">
            <w:pPr>
              <w:pStyle w:val="Heading6"/>
            </w:pPr>
            <w:r>
              <w:t>CSS</w:t>
            </w:r>
          </w:p>
          <w:p w14:paraId="11942A2F" w14:textId="77777777" w:rsidR="00351D01" w:rsidRPr="004D3011" w:rsidRDefault="00351D01" w:rsidP="00900A10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F8DD291" wp14:editId="7ED4112A">
                      <wp:extent cx="3357562" cy="80964"/>
                      <wp:effectExtent l="0" t="0" r="14605" b="14605"/>
                      <wp:docPr id="549141656" name="Group 549141656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40059709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2115162" name="Rectangle 2"/>
                              <wps:cNvSpPr/>
                              <wps:spPr>
                                <a:xfrm>
                                  <a:off x="0" y="2"/>
                                  <a:ext cx="106540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D2AE26" id="Group 549141656" o:spid="_x0000_s1026" alt="Decorative" style="width:264.35pt;height:6.4pt;flip:y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" fillcolor="window" strokecolor="#565cb5" strokeweight="1pt">
                        <v:stroke joinstyle="round"/>
                      </v:rect>
                      <v:rect id="Rectangle 2" o:spid="_x0000_s1028" style="position:absolute;width:10654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" fillcolor="#565cb5" stroked="f" strokeweight="1pt"/>
                      <w10:anchorlock/>
                    </v:group>
                  </w:pict>
                </mc:Fallback>
              </mc:AlternateContent>
            </w:r>
          </w:p>
          <w:p w14:paraId="39137741" w14:textId="56CE7520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 xml:space="preserve">JavaScript (ES6+) </w:t>
            </w:r>
          </w:p>
          <w:p w14:paraId="66E166FF" w14:textId="77777777" w:rsidR="00351D01" w:rsidRPr="004D3011" w:rsidRDefault="00351D01" w:rsidP="00900A10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28A36847" wp14:editId="1FE4348D">
                      <wp:extent cx="3357562" cy="80964"/>
                      <wp:effectExtent l="0" t="0" r="14605" b="14605"/>
                      <wp:docPr id="186021826" name="Group 186021826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2140822551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8962678" name="Rectangle 2"/>
                              <wps:cNvSpPr/>
                              <wps:spPr>
                                <a:xfrm>
                                  <a:off x="0" y="2"/>
                                  <a:ext cx="138992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4F74F6" id="Group 186021826" o:spid="_x0000_s1026" alt="Decorative" style="width:264.35pt;height:6.4pt;flip:y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" fillcolor="window" strokecolor="#565cb5" strokeweight="1pt">
                        <v:stroke joinstyle="round"/>
                      </v:rect>
                      <v:rect id="Rectangle 2" o:spid="_x0000_s1028" style="position:absolute;width:1389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" fillcolor="#565cb5" stroked="f" strokeweight="1pt"/>
                      <w10:anchorlock/>
                    </v:group>
                  </w:pict>
                </mc:Fallback>
              </mc:AlternateContent>
            </w:r>
          </w:p>
          <w:p w14:paraId="341ED81C" w14:textId="1E55898F" w:rsidR="0044209B" w:rsidRPr="0044209B" w:rsidRDefault="0044209B" w:rsidP="0044209B">
            <w:pPr>
              <w:pStyle w:val="Heading6"/>
            </w:pPr>
            <w:r>
              <w:lastRenderedPageBreak/>
              <w:t>React.js</w:t>
            </w:r>
          </w:p>
          <w:p w14:paraId="5484647B" w14:textId="52CF24D0" w:rsidR="0044209B" w:rsidRDefault="00351D01" w:rsidP="0044209B">
            <w:pPr>
              <w:pStyle w:val="ListParagraph"/>
              <w:rPr>
                <w:rFonts w:asciiTheme="majorHAnsi" w:hAnsiTheme="majorHAnsi"/>
                <w:b/>
                <w:caps/>
                <w:color w:val="555CB4" w:themeColor="accent3" w:themeShade="BF"/>
                <w:sz w:val="28"/>
              </w:rPr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10C0C703" wp14:editId="4E9F83FF">
                      <wp:extent cx="3357562" cy="80964"/>
                      <wp:effectExtent l="0" t="0" r="14605" b="14605"/>
                      <wp:docPr id="71671034" name="Group 71671034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131818440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04659" name="Rectangle 2"/>
                              <wps:cNvSpPr/>
                              <wps:spPr>
                                <a:xfrm>
                                  <a:off x="0" y="2"/>
                                  <a:ext cx="120215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FEE5B4" id="Group 71671034" o:spid="_x0000_s1026" alt="Decorative" style="width:264.35pt;height:6.4pt;flip:y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" fillcolor="window" strokecolor="#565cb5" strokeweight="1pt">
                        <v:stroke joinstyle="round"/>
                      </v:rect>
                      <v:rect id="Rectangle 2" o:spid="_x0000_s1028" style="position:absolute;width:1202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" fillcolor="#565cb5" stroked="f" strokeweight="1pt"/>
                      <w10:anchorlock/>
                    </v:group>
                  </w:pict>
                </mc:Fallback>
              </mc:AlternateContent>
            </w:r>
          </w:p>
          <w:p w14:paraId="279E6A20" w14:textId="77777777" w:rsidR="0044209B" w:rsidRDefault="0044209B" w:rsidP="0044209B">
            <w:pPr>
              <w:pStyle w:val="ListParagraph"/>
              <w:rPr>
                <w:rFonts w:asciiTheme="majorHAnsi" w:hAnsiTheme="majorHAnsi"/>
                <w:b/>
                <w:caps/>
                <w:color w:val="555CB4" w:themeColor="accent3" w:themeShade="BF"/>
                <w:sz w:val="28"/>
              </w:rPr>
            </w:pPr>
          </w:p>
          <w:p w14:paraId="27E92017" w14:textId="3580D51E" w:rsidR="0044209B" w:rsidRPr="0044209B" w:rsidRDefault="0044209B" w:rsidP="0044209B">
            <w:pPr>
              <w:pStyle w:val="ListParagraph"/>
              <w:rPr>
                <w:rFonts w:asciiTheme="majorHAnsi" w:hAnsiTheme="majorHAnsi"/>
                <w:b/>
                <w:bCs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>Figma</w:t>
            </w:r>
          </w:p>
          <w:p w14:paraId="506B7D76" w14:textId="2D7B7922" w:rsidR="0044209B" w:rsidRDefault="0044209B" w:rsidP="0044209B">
            <w:pPr>
              <w:pStyle w:val="ListParagraph"/>
              <w:rPr>
                <w:rFonts w:asciiTheme="majorHAnsi" w:hAnsiTheme="majorHAnsi"/>
                <w:bCs/>
                <w:caps/>
                <w:color w:val="555CB4" w:themeColor="accent3" w:themeShade="BF"/>
                <w:sz w:val="28"/>
              </w:rPr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4E2D9A0" wp14:editId="3DC3CBE2">
                      <wp:extent cx="3357562" cy="80964"/>
                      <wp:effectExtent l="0" t="0" r="14605" b="14605"/>
                      <wp:docPr id="708667354" name="Group 708667354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895944024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0612265" name="Rectangle 2"/>
                              <wps:cNvSpPr/>
                              <wps:spPr>
                                <a:xfrm>
                                  <a:off x="0" y="2"/>
                                  <a:ext cx="120215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F84A04" id="Group 708667354" o:spid="_x0000_s1026" alt="Decorative" style="width:264.35pt;height:6.4pt;flip:y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" fillcolor="window" strokecolor="#565cb5" strokeweight="1pt">
                        <v:stroke joinstyle="round"/>
                      </v:rect>
                      <v:rect id="Rectangle 2" o:spid="_x0000_s1028" style="position:absolute;width:1202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" fillcolor="#565cb5" stroked="f" strokeweight="1pt"/>
                      <w10:anchorlock/>
                    </v:group>
                  </w:pict>
                </mc:Fallback>
              </mc:AlternateContent>
            </w:r>
          </w:p>
          <w:p w14:paraId="49B9169E" w14:textId="77777777" w:rsidR="0044209B" w:rsidRDefault="0044209B" w:rsidP="0044209B">
            <w:pPr>
              <w:pStyle w:val="ListParagraph"/>
              <w:rPr>
                <w:rFonts w:asciiTheme="majorHAnsi" w:hAnsiTheme="majorHAnsi"/>
                <w:bCs/>
                <w:caps/>
                <w:color w:val="555CB4" w:themeColor="accent3" w:themeShade="BF"/>
                <w:sz w:val="28"/>
              </w:rPr>
            </w:pPr>
          </w:p>
          <w:p w14:paraId="2A12B6DC" w14:textId="2AEE71B5" w:rsidR="0044209B" w:rsidRDefault="0044209B" w:rsidP="0044209B">
            <w:pPr>
              <w:pStyle w:val="ListParagraph"/>
              <w:rPr>
                <w:rFonts w:asciiTheme="majorHAnsi" w:hAnsiTheme="majorHAnsi"/>
                <w:b/>
                <w:bCs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 xml:space="preserve">Git </w:t>
            </w:r>
            <w:r>
              <w:rPr>
                <w:rFonts w:asciiTheme="majorHAnsi" w:hAnsiTheme="majorHAnsi"/>
                <w:b/>
                <w:bCs/>
                <w:lang w:bidi="ar-EG"/>
              </w:rPr>
              <w:t>-</w:t>
            </w:r>
            <w:r w:rsidRPr="001341F7">
              <w:rPr>
                <w:rFonts w:asciiTheme="majorHAnsi" w:hAnsiTheme="majorHAnsi"/>
                <w:b/>
                <w:bCs/>
                <w:lang w:bidi="ar-EG"/>
              </w:rPr>
              <w:t>GitHub</w:t>
            </w:r>
          </w:p>
          <w:p w14:paraId="79EC1D61" w14:textId="723002EE" w:rsidR="0044209B" w:rsidRDefault="0044209B" w:rsidP="0044209B">
            <w:pPr>
              <w:pStyle w:val="ListParagraph"/>
              <w:rPr>
                <w:rFonts w:asciiTheme="majorHAnsi" w:hAnsiTheme="majorHAnsi"/>
                <w:bCs/>
                <w:caps/>
                <w:color w:val="555CB4" w:themeColor="accent3" w:themeShade="BF"/>
                <w:sz w:val="28"/>
              </w:rPr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ED5108" wp14:editId="494A8163">
                      <wp:extent cx="3357562" cy="80964"/>
                      <wp:effectExtent l="0" t="0" r="14605" b="14605"/>
                      <wp:docPr id="1685623493" name="Group 168562349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819528554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19859" name="Rectangle 2"/>
                              <wps:cNvSpPr/>
                              <wps:spPr>
                                <a:xfrm>
                                  <a:off x="0" y="2"/>
                                  <a:ext cx="120215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5BDC14" id="Group 1685623493" o:spid="_x0000_s1026" alt="Decorative" style="width:264.35pt;height:6.4pt;flip:y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" fillcolor="window" strokecolor="#565cb5" strokeweight="1pt">
                        <v:stroke joinstyle="round"/>
                      </v:rect>
                      <v:rect id="Rectangle 2" o:spid="_x0000_s1028" style="position:absolute;width:1202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" fillcolor="#565cb5" stroked="f" strokeweight="1pt"/>
                      <w10:anchorlock/>
                    </v:group>
                  </w:pict>
                </mc:Fallback>
              </mc:AlternateContent>
            </w:r>
          </w:p>
          <w:p w14:paraId="2057C26F" w14:textId="04C96E55" w:rsidR="0044209B" w:rsidRDefault="0044209B" w:rsidP="0044209B">
            <w:pPr>
              <w:spacing w:after="160" w:line="278" w:lineRule="auto"/>
              <w:rPr>
                <w:rFonts w:asciiTheme="majorHAnsi" w:hAnsiTheme="majorHAnsi"/>
                <w:b/>
                <w:bCs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 xml:space="preserve">Communication </w:t>
            </w:r>
            <w:r>
              <w:rPr>
                <w:rFonts w:asciiTheme="majorHAnsi" w:hAnsiTheme="majorHAnsi"/>
                <w:b/>
                <w:bCs/>
                <w:lang w:bidi="ar-EG"/>
              </w:rPr>
              <w:t>-</w:t>
            </w:r>
            <w:r w:rsidRPr="001341F7">
              <w:rPr>
                <w:rFonts w:asciiTheme="majorHAnsi" w:hAnsiTheme="majorHAnsi"/>
                <w:b/>
                <w:bCs/>
                <w:lang w:bidi="ar-EG"/>
              </w:rPr>
              <w:t xml:space="preserve"> Problem Solving </w:t>
            </w:r>
            <w:r>
              <w:rPr>
                <w:rFonts w:asciiTheme="majorHAnsi" w:hAnsiTheme="majorHAnsi"/>
                <w:b/>
                <w:bCs/>
                <w:lang w:bidi="ar-EG"/>
              </w:rPr>
              <w:t>-</w:t>
            </w:r>
            <w:r w:rsidRPr="001341F7">
              <w:rPr>
                <w:rFonts w:asciiTheme="majorHAnsi" w:hAnsiTheme="majorHAnsi"/>
                <w:b/>
                <w:bCs/>
                <w:lang w:bidi="ar-EG"/>
              </w:rPr>
              <w:t xml:space="preserve"> Time Management </w:t>
            </w:r>
            <w:r>
              <w:rPr>
                <w:rFonts w:asciiTheme="majorHAnsi" w:hAnsiTheme="majorHAnsi"/>
                <w:b/>
                <w:bCs/>
                <w:lang w:bidi="ar-EG"/>
              </w:rPr>
              <w:t>-</w:t>
            </w:r>
            <w:r w:rsidRPr="001341F7">
              <w:rPr>
                <w:rFonts w:asciiTheme="majorHAnsi" w:hAnsiTheme="majorHAnsi"/>
                <w:b/>
                <w:bCs/>
                <w:lang w:bidi="ar-EG"/>
              </w:rPr>
              <w:t>Team Collaboration</w:t>
            </w:r>
          </w:p>
          <w:p w14:paraId="19EFD1FE" w14:textId="702B3FAD" w:rsidR="0044209B" w:rsidRPr="0044209B" w:rsidRDefault="0044209B" w:rsidP="0044209B">
            <w:pPr>
              <w:spacing w:after="160" w:line="278" w:lineRule="auto"/>
              <w:rPr>
                <w:rFonts w:asciiTheme="majorHAnsi" w:hAnsiTheme="majorHAnsi"/>
                <w:b/>
                <w:bCs/>
                <w:lang w:bidi="ar-EG"/>
              </w:rPr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AAFEA4" wp14:editId="58F79B10">
                      <wp:extent cx="3357562" cy="80964"/>
                      <wp:effectExtent l="0" t="0" r="14605" b="14605"/>
                      <wp:docPr id="1792910911" name="Group 1792910911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1448519373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6169112" name="Rectangle 2"/>
                              <wps:cNvSpPr/>
                              <wps:spPr>
                                <a:xfrm>
                                  <a:off x="0" y="2"/>
                                  <a:ext cx="120215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5F425E" id="Group 1792910911" o:spid="_x0000_s1026" alt="Decorative" style="width:264.35pt;height:6.4pt;flip:y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" fillcolor="window" strokecolor="#565cb5" strokeweight="1pt">
                        <v:stroke joinstyle="round"/>
                      </v:rect>
                      <v:rect id="Rectangle 2" o:spid="_x0000_s1028" style="position:absolute;width:1202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" fillcolor="#565cb5" stroked="f" strokeweight="1pt"/>
                      <w10:anchorlock/>
                    </v:group>
                  </w:pict>
                </mc:Fallback>
              </mc:AlternateContent>
            </w:r>
          </w:p>
          <w:p w14:paraId="760FADC1" w14:textId="77777777" w:rsidR="0044209B" w:rsidRPr="001341F7" w:rsidRDefault="0044209B" w:rsidP="0044209B">
            <w:pPr>
              <w:spacing w:after="160" w:line="278" w:lineRule="auto"/>
              <w:rPr>
                <w:rFonts w:asciiTheme="majorHAnsi" w:hAnsiTheme="majorHAnsi"/>
                <w:b/>
                <w:bCs/>
                <w:color w:val="363B7C" w:themeColor="accent3" w:themeShade="80"/>
                <w:sz w:val="28"/>
                <w:szCs w:val="28"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color w:val="363B7C" w:themeColor="accent3" w:themeShade="80"/>
                <w:sz w:val="28"/>
                <w:szCs w:val="28"/>
                <w:lang w:bidi="ar-EG"/>
              </w:rPr>
              <w:t>PROJECTS</w:t>
            </w:r>
          </w:p>
          <w:p w14:paraId="5289B49B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Personal Portfolio Website</w:t>
            </w:r>
          </w:p>
          <w:p w14:paraId="07E282F1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hyperlink r:id="rId10" w:tgtFrame="_new" w:history="1">
              <w:r w:rsidRPr="001341F7">
                <w:rPr>
                  <w:rStyle w:val="Hyperlink"/>
                  <w:b/>
                  <w:bCs/>
                  <w:lang w:bidi="ar-EG"/>
                </w:rPr>
                <w:t>https://codingmento.github.io/my-portfolio/</w:t>
              </w:r>
            </w:hyperlink>
            <w:r w:rsidRPr="001341F7">
              <w:rPr>
                <w:b/>
                <w:bCs/>
                <w:lang w:bidi="ar-EG"/>
              </w:rPr>
              <w:br/>
              <w:t>HTML • CSS • JavaScript</w:t>
            </w:r>
          </w:p>
          <w:p w14:paraId="17C608DB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Honey Business Website</w:t>
            </w:r>
          </w:p>
          <w:p w14:paraId="234E80F8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hyperlink r:id="rId11" w:tgtFrame="_new" w:history="1">
              <w:r w:rsidRPr="001341F7">
                <w:rPr>
                  <w:rStyle w:val="Hyperlink"/>
                  <w:b/>
                  <w:bCs/>
                  <w:lang w:bidi="ar-EG"/>
                </w:rPr>
                <w:t>https://codingmento.github.io/honey-website/</w:t>
              </w:r>
            </w:hyperlink>
            <w:r w:rsidRPr="001341F7">
              <w:rPr>
                <w:b/>
                <w:bCs/>
                <w:lang w:bidi="ar-EG"/>
              </w:rPr>
              <w:br/>
              <w:t>HTML • CSS</w:t>
            </w:r>
          </w:p>
          <w:p w14:paraId="15B6618B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Aya World – E-commerce Website</w:t>
            </w:r>
          </w:p>
          <w:p w14:paraId="10C8D4DC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hyperlink r:id="rId12" w:tgtFrame="_new" w:history="1">
              <w:r w:rsidRPr="001341F7">
                <w:rPr>
                  <w:rStyle w:val="Hyperlink"/>
                  <w:b/>
                  <w:bCs/>
                  <w:lang w:bidi="ar-EG"/>
                </w:rPr>
                <w:t>https://codingmento.github.io/Aya-world/</w:t>
              </w:r>
            </w:hyperlink>
            <w:r w:rsidRPr="001341F7">
              <w:rPr>
                <w:b/>
                <w:bCs/>
                <w:lang w:bidi="ar-EG"/>
              </w:rPr>
              <w:br/>
              <w:t>HTML • CSS • JavaScript</w:t>
            </w:r>
          </w:p>
          <w:p w14:paraId="039ABAB7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Blog Website</w:t>
            </w:r>
          </w:p>
          <w:p w14:paraId="61F9BA32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hyperlink r:id="rId13" w:tgtFrame="_new" w:history="1">
              <w:r w:rsidRPr="001341F7">
                <w:rPr>
                  <w:rStyle w:val="Hyperlink"/>
                  <w:b/>
                  <w:bCs/>
                  <w:lang w:bidi="ar-EG"/>
                </w:rPr>
                <w:t>https://codingmento.github.io/Blog-codingmento/</w:t>
              </w:r>
            </w:hyperlink>
            <w:r w:rsidRPr="001341F7">
              <w:rPr>
                <w:b/>
                <w:bCs/>
                <w:lang w:bidi="ar-EG"/>
              </w:rPr>
              <w:br/>
              <w:t>HTML • CSS • JavaScript</w:t>
            </w:r>
          </w:p>
          <w:p w14:paraId="44690773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Client Website (Selected)</w:t>
            </w:r>
          </w:p>
          <w:p w14:paraId="0C4FA737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hyperlink r:id="rId14" w:tgtFrame="_new" w:history="1">
              <w:r w:rsidRPr="001341F7">
                <w:rPr>
                  <w:rStyle w:val="Hyperlink"/>
                  <w:b/>
                  <w:bCs/>
                  <w:lang w:bidi="ar-EG"/>
                </w:rPr>
                <w:t>https://codingmento.github.io/Ahed-Al-Kahil/</w:t>
              </w:r>
            </w:hyperlink>
            <w:r w:rsidRPr="001341F7">
              <w:rPr>
                <w:b/>
                <w:bCs/>
                <w:lang w:bidi="ar-EG"/>
              </w:rPr>
              <w:br/>
              <w:t>HTML • CSS • JavaScript</w:t>
            </w:r>
          </w:p>
          <w:p w14:paraId="66CE93B0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Requesting a Loan – React Project</w:t>
            </w:r>
          </w:p>
          <w:p w14:paraId="1E04B54F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hyperlink r:id="rId15" w:tgtFrame="_new" w:history="1">
              <w:r w:rsidRPr="001341F7">
                <w:rPr>
                  <w:rStyle w:val="Hyperlink"/>
                  <w:b/>
                  <w:bCs/>
                  <w:lang w:bidi="ar-EG"/>
                </w:rPr>
                <w:t>https://codingmento.github.io/Requesting-a-Loan/</w:t>
              </w:r>
            </w:hyperlink>
            <w:r w:rsidRPr="001341F7">
              <w:rPr>
                <w:b/>
                <w:bCs/>
                <w:lang w:bidi="ar-EG"/>
              </w:rPr>
              <w:br/>
              <w:t>React • CSS</w:t>
            </w:r>
          </w:p>
          <w:p w14:paraId="35AC6088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To-Do List Application</w:t>
            </w:r>
          </w:p>
          <w:p w14:paraId="31000A2A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hyperlink r:id="rId16" w:tgtFrame="_new" w:history="1">
              <w:r w:rsidRPr="001341F7">
                <w:rPr>
                  <w:rStyle w:val="Hyperlink"/>
                  <w:b/>
                  <w:bCs/>
                  <w:lang w:bidi="ar-EG"/>
                </w:rPr>
                <w:t>https://codingmento.github.io/to-do-list</w:t>
              </w:r>
            </w:hyperlink>
            <w:r w:rsidRPr="001341F7">
              <w:rPr>
                <w:b/>
                <w:bCs/>
                <w:lang w:bidi="ar-EG"/>
              </w:rPr>
              <w:br/>
              <w:t>React • CSS</w:t>
            </w:r>
          </w:p>
          <w:p w14:paraId="6992AF0B" w14:textId="77777777" w:rsidR="0044209B" w:rsidRPr="001341F7" w:rsidRDefault="0044209B" w:rsidP="0044209B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 xml:space="preserve">Additional projects </w:t>
            </w:r>
            <w:proofErr w:type="gramStart"/>
            <w:r w:rsidRPr="001341F7">
              <w:rPr>
                <w:b/>
                <w:bCs/>
                <w:lang w:bidi="ar-EG"/>
              </w:rPr>
              <w:t>available</w:t>
            </w:r>
            <w:proofErr w:type="gramEnd"/>
            <w:r w:rsidRPr="001341F7">
              <w:rPr>
                <w:b/>
                <w:bCs/>
                <w:lang w:bidi="ar-EG"/>
              </w:rPr>
              <w:t xml:space="preserve"> on portfolio and GitHub.</w:t>
            </w:r>
          </w:p>
          <w:p w14:paraId="5AF3F8C0" w14:textId="7CAA8C6E" w:rsidR="0044209B" w:rsidRPr="0044209B" w:rsidRDefault="0044209B" w:rsidP="0044209B">
            <w:pPr>
              <w:rPr>
                <w:b/>
                <w:bCs/>
              </w:rPr>
            </w:pPr>
          </w:p>
        </w:tc>
        <w:tc>
          <w:tcPr>
            <w:tcW w:w="360" w:type="dxa"/>
            <w:tcBorders>
              <w:top w:val="dashSmallGap" w:sz="4" w:space="0" w:color="555CB4" w:themeColor="accent3" w:themeShade="BF"/>
              <w:right w:val="dashSmallGap" w:sz="4" w:space="0" w:color="555CB4" w:themeColor="accent3" w:themeShade="BF"/>
            </w:tcBorders>
          </w:tcPr>
          <w:p w14:paraId="5C9AB6B0" w14:textId="77777777" w:rsidR="00351D01" w:rsidRDefault="00351D01" w:rsidP="00900A10">
            <w:pPr>
              <w:pStyle w:val="ListParagraph"/>
            </w:pPr>
          </w:p>
        </w:tc>
        <w:tc>
          <w:tcPr>
            <w:tcW w:w="360" w:type="dxa"/>
            <w:tcBorders>
              <w:top w:val="dashSmallGap" w:sz="4" w:space="0" w:color="555CB4" w:themeColor="accent3" w:themeShade="BF"/>
              <w:left w:val="dashSmallGap" w:sz="4" w:space="0" w:color="555CB4" w:themeColor="accent3" w:themeShade="BF"/>
            </w:tcBorders>
          </w:tcPr>
          <w:p w14:paraId="365F6F15" w14:textId="77777777" w:rsidR="00351D01" w:rsidRDefault="00351D01" w:rsidP="00900A10"/>
        </w:tc>
        <w:tc>
          <w:tcPr>
            <w:tcW w:w="3770" w:type="dxa"/>
            <w:tcBorders>
              <w:top w:val="dashSmallGap" w:sz="4" w:space="0" w:color="555CB4" w:themeColor="accent3" w:themeShade="BF"/>
            </w:tcBorders>
          </w:tcPr>
          <w:p w14:paraId="4282071E" w14:textId="77777777" w:rsidR="00351D01" w:rsidRPr="00FA6842" w:rsidRDefault="00351D01" w:rsidP="00900A10">
            <w:pPr>
              <w:pStyle w:val="Heading3"/>
            </w:pPr>
            <w:r w:rsidRPr="00FA6842">
              <w:t>Education</w:t>
            </w:r>
          </w:p>
          <w:p w14:paraId="63F6E448" w14:textId="77777777" w:rsidR="00B5416F" w:rsidRPr="001341F7" w:rsidRDefault="00B5416F" w:rsidP="00B5416F">
            <w:pPr>
              <w:spacing w:after="160" w:line="278" w:lineRule="auto"/>
              <w:rPr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>Southern New Hampshire University (SNHU)</w:t>
            </w:r>
            <w:r w:rsidRPr="001341F7">
              <w:rPr>
                <w:rFonts w:asciiTheme="majorHAnsi" w:hAnsiTheme="majorHAnsi"/>
                <w:b/>
                <w:bCs/>
                <w:lang w:bidi="ar-EG"/>
              </w:rPr>
              <w:br/>
            </w:r>
            <w:proofErr w:type="gramStart"/>
            <w:r w:rsidRPr="001341F7">
              <w:rPr>
                <w:lang w:bidi="ar-EG"/>
              </w:rPr>
              <w:t>Bachelor’s in Business Administration</w:t>
            </w:r>
            <w:proofErr w:type="gramEnd"/>
            <w:r w:rsidRPr="001341F7">
              <w:rPr>
                <w:lang w:bidi="ar-EG"/>
              </w:rPr>
              <w:br/>
            </w:r>
            <w:r w:rsidRPr="001341F7">
              <w:rPr>
                <w:i/>
                <w:iCs/>
                <w:lang w:bidi="ar-EG"/>
              </w:rPr>
              <w:t>Expected Graduation: 2027</w:t>
            </w:r>
          </w:p>
          <w:p w14:paraId="53E910E6" w14:textId="77777777" w:rsidR="00351D01" w:rsidRPr="00FA6842" w:rsidRDefault="00351D01" w:rsidP="00900A10">
            <w:pPr>
              <w:pStyle w:val="Heading3"/>
            </w:pPr>
            <w:r w:rsidRPr="00FA6842">
              <w:t>Hobbies</w:t>
            </w:r>
          </w:p>
          <w:p w14:paraId="2F3A28BD" w14:textId="77777777" w:rsidR="00E025AA" w:rsidRDefault="00351D01" w:rsidP="00E025AA">
            <w:pPr>
              <w:pStyle w:val="Hobbies"/>
            </w:pPr>
            <w:r>
              <w:t>Running</w:t>
            </w:r>
          </w:p>
          <w:p w14:paraId="6539A4B0" w14:textId="77777777" w:rsidR="00E025AA" w:rsidRDefault="00351D01" w:rsidP="00E025AA">
            <w:pPr>
              <w:pStyle w:val="Hobbies"/>
            </w:pPr>
            <w:r>
              <w:t>Photography</w:t>
            </w:r>
          </w:p>
          <w:p w14:paraId="6F6FDF75" w14:textId="77777777" w:rsidR="00E025AA" w:rsidRDefault="00351D01" w:rsidP="00E025AA">
            <w:pPr>
              <w:pStyle w:val="Hobbies"/>
            </w:pPr>
            <w:r>
              <w:t>Traveling</w:t>
            </w:r>
          </w:p>
          <w:p w14:paraId="31DC7E72" w14:textId="77777777" w:rsidR="00E025AA" w:rsidRDefault="00351D01" w:rsidP="00E025AA">
            <w:pPr>
              <w:pStyle w:val="Hobbies"/>
            </w:pPr>
            <w:r>
              <w:t>Cooking</w:t>
            </w:r>
          </w:p>
          <w:p w14:paraId="72EBA777" w14:textId="77777777" w:rsidR="00E025AA" w:rsidRDefault="00351D01" w:rsidP="00E025AA">
            <w:pPr>
              <w:pStyle w:val="Hobbies"/>
            </w:pPr>
            <w:r>
              <w:t>Dancing</w:t>
            </w:r>
          </w:p>
          <w:p w14:paraId="55846815" w14:textId="77777777" w:rsidR="00351D01" w:rsidRDefault="00351D01" w:rsidP="00E025AA">
            <w:pPr>
              <w:pStyle w:val="Hobbies"/>
            </w:pPr>
            <w:r>
              <w:t>Camping</w:t>
            </w:r>
          </w:p>
          <w:p w14:paraId="5399BE2D" w14:textId="77777777" w:rsidR="00351D01" w:rsidRPr="00FA6842" w:rsidRDefault="00351D01" w:rsidP="00900A10">
            <w:pPr>
              <w:pStyle w:val="Heading3"/>
            </w:pPr>
            <w:r w:rsidRPr="00FA6842">
              <w:t>Contact</w:t>
            </w:r>
          </w:p>
          <w:p w14:paraId="4C21A84D" w14:textId="77777777" w:rsidR="00351D01" w:rsidRPr="00351D01" w:rsidRDefault="00351D01" w:rsidP="00351D01">
            <w:pPr>
              <w:pStyle w:val="Heading4"/>
            </w:pPr>
            <w:r w:rsidRPr="00351D01">
              <w:t>Phone</w:t>
            </w:r>
          </w:p>
          <w:p w14:paraId="424277A7" w14:textId="14926658" w:rsidR="00351D01" w:rsidRPr="004D3011" w:rsidRDefault="00B5416F" w:rsidP="00900A10">
            <w:r>
              <w:t>71/049583</w:t>
            </w:r>
          </w:p>
          <w:p w14:paraId="0AF507CE" w14:textId="77777777" w:rsidR="00351D01" w:rsidRPr="00351D01" w:rsidRDefault="00351D01" w:rsidP="00351D01">
            <w:pPr>
              <w:pStyle w:val="Heading4"/>
            </w:pPr>
            <w:r w:rsidRPr="00351D01">
              <w:t>Website</w:t>
            </w:r>
          </w:p>
          <w:p w14:paraId="0512ED3E" w14:textId="7B97CA0B" w:rsidR="0044209B" w:rsidRDefault="00B5416F" w:rsidP="0044209B">
            <w:pPr>
              <w:pStyle w:val="Heading4"/>
              <w:rPr>
                <w:b w:val="0"/>
                <w:lang w:bidi="ar-EG"/>
              </w:rPr>
            </w:pPr>
            <w:hyperlink r:id="rId17" w:tgtFrame="_new" w:history="1">
              <w:r w:rsidRPr="001341F7">
                <w:rPr>
                  <w:rStyle w:val="Hyperlink"/>
                  <w:b w:val="0"/>
                  <w:lang w:bidi="ar-EG"/>
                </w:rPr>
                <w:t>https://codingmento.github.io/my-portfolio/</w:t>
              </w:r>
            </w:hyperlink>
          </w:p>
          <w:p w14:paraId="695DC0AC" w14:textId="77777777" w:rsidR="0044209B" w:rsidRPr="0044209B" w:rsidRDefault="0044209B" w:rsidP="0044209B">
            <w:pPr>
              <w:rPr>
                <w:lang w:bidi="ar-EG"/>
              </w:rPr>
            </w:pPr>
          </w:p>
          <w:p w14:paraId="2B3D56B4" w14:textId="2AB992B1" w:rsidR="00351D01" w:rsidRPr="00351D01" w:rsidRDefault="00351D01" w:rsidP="00351D01">
            <w:pPr>
              <w:pStyle w:val="Heading4"/>
            </w:pPr>
            <w:r w:rsidRPr="00351D01">
              <w:t>Email</w:t>
            </w:r>
          </w:p>
          <w:p w14:paraId="7FFD30DD" w14:textId="1EB54E11" w:rsidR="00351D01" w:rsidRDefault="0044209B" w:rsidP="00900A10">
            <w:pPr>
              <w:rPr>
                <w:lang w:bidi="ar-EG"/>
              </w:rPr>
            </w:pPr>
            <w:hyperlink r:id="rId18" w:history="1">
              <w:r w:rsidRPr="001341F7">
                <w:rPr>
                  <w:rStyle w:val="Hyperlink"/>
                  <w:lang w:bidi="ar-EG"/>
                </w:rPr>
                <w:t>asmaa.adass.a@gmail.com</w:t>
              </w:r>
            </w:hyperlink>
          </w:p>
          <w:p w14:paraId="494B1DD4" w14:textId="77777777" w:rsidR="0044209B" w:rsidRDefault="0044209B" w:rsidP="0044209B">
            <w:pPr>
              <w:rPr>
                <w:rFonts w:asciiTheme="majorHAnsi" w:hAnsiTheme="majorHAnsi"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>LinkedIn</w:t>
            </w:r>
            <w:r w:rsidRPr="0044209B">
              <w:rPr>
                <w:rFonts w:asciiTheme="majorHAnsi" w:hAnsiTheme="majorHAnsi"/>
                <w:lang w:bidi="ar-EG"/>
              </w:rPr>
              <w:t xml:space="preserve"> </w:t>
            </w:r>
          </w:p>
          <w:p w14:paraId="36976EFA" w14:textId="76201ED1" w:rsidR="0044209B" w:rsidRDefault="0044209B" w:rsidP="0044209B">
            <w:pPr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asmaa-adass</w:t>
            </w:r>
          </w:p>
          <w:p w14:paraId="4867440B" w14:textId="77777777" w:rsidR="00BF7C79" w:rsidRDefault="00BF7C79" w:rsidP="00BF7C79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>YouTube</w:t>
            </w:r>
            <w:r w:rsidRPr="00BF7C79">
              <w:rPr>
                <w:rFonts w:asciiTheme="majorHAnsi" w:hAnsiTheme="majorHAnsi"/>
                <w:b/>
                <w:bCs/>
                <w:lang w:bidi="ar-EG"/>
              </w:rPr>
              <w:t xml:space="preserve"> </w:t>
            </w:r>
          </w:p>
          <w:p w14:paraId="39FAA811" w14:textId="01522BCF" w:rsidR="00BF7C79" w:rsidRDefault="00BF7C79" w:rsidP="00BF7C79">
            <w:pPr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asmaa-coding</w:t>
            </w:r>
          </w:p>
          <w:p w14:paraId="1CF1F6F3" w14:textId="45872D38" w:rsidR="00BF7C79" w:rsidRPr="00BF7C79" w:rsidRDefault="00BF7C79" w:rsidP="00BF7C79">
            <w:pPr>
              <w:rPr>
                <w:rFonts w:asciiTheme="majorHAnsi" w:hAnsiTheme="majorHAnsi"/>
                <w:b/>
                <w:bCs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lang w:bidi="ar-EG"/>
              </w:rPr>
              <w:t>GitHub</w:t>
            </w:r>
            <w:r w:rsidRPr="00BF7C79">
              <w:rPr>
                <w:rFonts w:asciiTheme="majorHAnsi" w:hAnsiTheme="majorHAnsi"/>
                <w:b/>
                <w:bCs/>
                <w:lang w:bidi="ar-EG"/>
              </w:rPr>
              <w:t xml:space="preserve"> </w:t>
            </w:r>
          </w:p>
          <w:p w14:paraId="2DF4A1DA" w14:textId="660B9423" w:rsidR="00BF7C79" w:rsidRDefault="00BF7C79" w:rsidP="00BF7C79">
            <w:pPr>
              <w:rPr>
                <w:b/>
                <w:bCs/>
                <w:lang w:bidi="ar-EG"/>
              </w:rPr>
            </w:pPr>
            <w:proofErr w:type="spellStart"/>
            <w:r w:rsidRPr="001341F7">
              <w:rPr>
                <w:b/>
                <w:bCs/>
                <w:lang w:bidi="ar-EG"/>
              </w:rPr>
              <w:t>codingmento</w:t>
            </w:r>
            <w:proofErr w:type="spellEnd"/>
          </w:p>
          <w:p w14:paraId="42482DA3" w14:textId="77777777" w:rsidR="00BF7C79" w:rsidRPr="00BF7C79" w:rsidRDefault="00BF7C79" w:rsidP="00BF7C79">
            <w:pPr>
              <w:rPr>
                <w:rFonts w:asciiTheme="majorHAnsi" w:hAnsiTheme="majorHAnsi"/>
                <w:b/>
                <w:bCs/>
                <w:lang w:bidi="ar-EG"/>
              </w:rPr>
            </w:pPr>
          </w:p>
          <w:p w14:paraId="37F04F14" w14:textId="77777777" w:rsidR="0044209B" w:rsidRPr="0044209B" w:rsidRDefault="0044209B" w:rsidP="0044209B">
            <w:pPr>
              <w:rPr>
                <w:rFonts w:asciiTheme="majorHAnsi" w:hAnsiTheme="majorHAnsi"/>
                <w:lang w:bidi="ar-EG"/>
              </w:rPr>
            </w:pPr>
          </w:p>
          <w:p w14:paraId="1DE212FF" w14:textId="77777777" w:rsidR="00BF7C79" w:rsidRPr="001341F7" w:rsidRDefault="00BF7C79" w:rsidP="00BF7C79">
            <w:pPr>
              <w:spacing w:after="160" w:line="278" w:lineRule="auto"/>
              <w:rPr>
                <w:rFonts w:asciiTheme="majorHAnsi" w:hAnsiTheme="majorHAnsi"/>
                <w:b/>
                <w:bCs/>
                <w:color w:val="363B7C" w:themeColor="accent3" w:themeShade="80"/>
                <w:sz w:val="28"/>
                <w:szCs w:val="28"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color w:val="363B7C" w:themeColor="accent3" w:themeShade="80"/>
                <w:sz w:val="28"/>
                <w:szCs w:val="28"/>
                <w:lang w:bidi="ar-EG"/>
              </w:rPr>
              <w:t>LANGUAGES</w:t>
            </w:r>
          </w:p>
          <w:p w14:paraId="04FF9336" w14:textId="77777777" w:rsidR="00BF7C79" w:rsidRPr="001341F7" w:rsidRDefault="00BF7C79" w:rsidP="00BF7C79">
            <w:pPr>
              <w:spacing w:after="160" w:line="278" w:lineRule="auto"/>
              <w:ind w:left="360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Arabic: Native</w:t>
            </w:r>
          </w:p>
          <w:p w14:paraId="1C007E62" w14:textId="77777777" w:rsidR="0044209B" w:rsidRDefault="00BF7C79" w:rsidP="00BF7C79">
            <w:pPr>
              <w:ind w:left="360"/>
              <w:rPr>
                <w:b/>
                <w:bCs/>
                <w:lang w:bidi="ar-EG"/>
              </w:rPr>
            </w:pPr>
            <w:r w:rsidRPr="00BF7C79">
              <w:rPr>
                <w:b/>
                <w:bCs/>
                <w:lang w:bidi="ar-EG"/>
              </w:rPr>
              <w:t>English: Proficient</w:t>
            </w:r>
          </w:p>
          <w:p w14:paraId="59FD4805" w14:textId="77777777" w:rsidR="00BF7C79" w:rsidRPr="001341F7" w:rsidRDefault="00BF7C79" w:rsidP="00BF7C79">
            <w:pPr>
              <w:spacing w:after="160" w:line="278" w:lineRule="auto"/>
              <w:rPr>
                <w:rFonts w:asciiTheme="majorHAnsi" w:hAnsiTheme="majorHAnsi"/>
                <w:b/>
                <w:bCs/>
                <w:color w:val="363B7C" w:themeColor="accent3" w:themeShade="80"/>
                <w:sz w:val="28"/>
                <w:szCs w:val="28"/>
                <w:lang w:bidi="ar-EG"/>
              </w:rPr>
            </w:pPr>
            <w:r w:rsidRPr="001341F7">
              <w:rPr>
                <w:rFonts w:asciiTheme="majorHAnsi" w:hAnsiTheme="majorHAnsi"/>
                <w:b/>
                <w:bCs/>
                <w:color w:val="363B7C" w:themeColor="accent3" w:themeShade="80"/>
                <w:sz w:val="28"/>
                <w:szCs w:val="28"/>
                <w:lang w:bidi="ar-EG"/>
              </w:rPr>
              <w:t>NOTES</w:t>
            </w:r>
          </w:p>
          <w:p w14:paraId="64C0E086" w14:textId="77777777" w:rsidR="00BF7C79" w:rsidRPr="001341F7" w:rsidRDefault="00BF7C79" w:rsidP="00BF7C79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341F7">
              <w:rPr>
                <w:b/>
                <w:bCs/>
                <w:lang w:bidi="ar-EG"/>
              </w:rPr>
              <w:t>I work on real-world projects regularly and share coding tips and educational content through my YouTube channel and Instagram.</w:t>
            </w:r>
          </w:p>
          <w:p w14:paraId="6B33EFF6" w14:textId="5BBF3889" w:rsidR="00BF7C79" w:rsidRPr="00B5416F" w:rsidRDefault="00BF7C79" w:rsidP="00BF7C79">
            <w:pPr>
              <w:ind w:left="360"/>
            </w:pPr>
          </w:p>
        </w:tc>
      </w:tr>
    </w:tbl>
    <w:p w14:paraId="3253FBE5" w14:textId="77777777" w:rsidR="004008D4" w:rsidRPr="00D127BA" w:rsidRDefault="004008D4">
      <w:pPr>
        <w:rPr>
          <w:sz w:val="8"/>
          <w:szCs w:val="8"/>
        </w:rPr>
      </w:pPr>
    </w:p>
    <w:sectPr w:rsidR="004008D4" w:rsidRPr="00D127BA" w:rsidSect="00E025AA">
      <w:pgSz w:w="12240" w:h="15840"/>
      <w:pgMar w:top="1080" w:right="1080" w:bottom="36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7F512" w14:textId="77777777" w:rsidR="00901BA9" w:rsidRDefault="00901BA9" w:rsidP="00736548">
      <w:pPr>
        <w:spacing w:after="0"/>
      </w:pPr>
      <w:r>
        <w:separator/>
      </w:r>
    </w:p>
  </w:endnote>
  <w:endnote w:type="continuationSeparator" w:id="0">
    <w:p w14:paraId="7B3EC091" w14:textId="77777777" w:rsidR="00901BA9" w:rsidRDefault="00901BA9" w:rsidP="007365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AAC79" w14:textId="77777777" w:rsidR="00901BA9" w:rsidRDefault="00901BA9" w:rsidP="00736548">
      <w:pPr>
        <w:spacing w:after="0"/>
      </w:pPr>
      <w:r>
        <w:separator/>
      </w:r>
    </w:p>
  </w:footnote>
  <w:footnote w:type="continuationSeparator" w:id="0">
    <w:p w14:paraId="5D375E94" w14:textId="77777777" w:rsidR="00901BA9" w:rsidRDefault="00901BA9" w:rsidP="007365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85E"/>
    <w:multiLevelType w:val="multilevel"/>
    <w:tmpl w:val="18F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71381"/>
    <w:multiLevelType w:val="hybridMultilevel"/>
    <w:tmpl w:val="EB2A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20C8B"/>
    <w:multiLevelType w:val="multilevel"/>
    <w:tmpl w:val="D4C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5480F"/>
    <w:multiLevelType w:val="multilevel"/>
    <w:tmpl w:val="54F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301118">
    <w:abstractNumId w:val="2"/>
  </w:num>
  <w:num w:numId="2" w16cid:durableId="1663702541">
    <w:abstractNumId w:val="3"/>
  </w:num>
  <w:num w:numId="3" w16cid:durableId="1730492258">
    <w:abstractNumId w:val="0"/>
  </w:num>
  <w:num w:numId="4" w16cid:durableId="163001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6F"/>
    <w:rsid w:val="000102C1"/>
    <w:rsid w:val="000268DA"/>
    <w:rsid w:val="00051D82"/>
    <w:rsid w:val="0007283B"/>
    <w:rsid w:val="000944C1"/>
    <w:rsid w:val="000948A0"/>
    <w:rsid w:val="000C3E60"/>
    <w:rsid w:val="000D2A9E"/>
    <w:rsid w:val="000E0813"/>
    <w:rsid w:val="00112123"/>
    <w:rsid w:val="00124887"/>
    <w:rsid w:val="00153678"/>
    <w:rsid w:val="00174602"/>
    <w:rsid w:val="001931DA"/>
    <w:rsid w:val="001933B7"/>
    <w:rsid w:val="00197171"/>
    <w:rsid w:val="001D0BF0"/>
    <w:rsid w:val="0020619B"/>
    <w:rsid w:val="00224023"/>
    <w:rsid w:val="0023150A"/>
    <w:rsid w:val="00243ED4"/>
    <w:rsid w:val="002444D0"/>
    <w:rsid w:val="002A6616"/>
    <w:rsid w:val="002B29D8"/>
    <w:rsid w:val="002E2330"/>
    <w:rsid w:val="00351D01"/>
    <w:rsid w:val="0036643A"/>
    <w:rsid w:val="003741F3"/>
    <w:rsid w:val="0039496F"/>
    <w:rsid w:val="00396086"/>
    <w:rsid w:val="003D073A"/>
    <w:rsid w:val="003D5336"/>
    <w:rsid w:val="004008D4"/>
    <w:rsid w:val="00433C45"/>
    <w:rsid w:val="0043772F"/>
    <w:rsid w:val="0044209B"/>
    <w:rsid w:val="004D7D23"/>
    <w:rsid w:val="004E2433"/>
    <w:rsid w:val="00512DFD"/>
    <w:rsid w:val="00515E64"/>
    <w:rsid w:val="00571933"/>
    <w:rsid w:val="00582A4F"/>
    <w:rsid w:val="005A0A3D"/>
    <w:rsid w:val="005C347D"/>
    <w:rsid w:val="005C634E"/>
    <w:rsid w:val="005F5ADE"/>
    <w:rsid w:val="00651CD2"/>
    <w:rsid w:val="00683772"/>
    <w:rsid w:val="006E7C5E"/>
    <w:rsid w:val="007335CD"/>
    <w:rsid w:val="00736548"/>
    <w:rsid w:val="007B36CF"/>
    <w:rsid w:val="007B59D6"/>
    <w:rsid w:val="007E604D"/>
    <w:rsid w:val="00822FF4"/>
    <w:rsid w:val="00827457"/>
    <w:rsid w:val="00835E03"/>
    <w:rsid w:val="00837F8D"/>
    <w:rsid w:val="00863B01"/>
    <w:rsid w:val="00893E35"/>
    <w:rsid w:val="008E118C"/>
    <w:rsid w:val="008F5BCF"/>
    <w:rsid w:val="00901BA9"/>
    <w:rsid w:val="009763E1"/>
    <w:rsid w:val="00A60701"/>
    <w:rsid w:val="00A70CC1"/>
    <w:rsid w:val="00AE5D4F"/>
    <w:rsid w:val="00B05F56"/>
    <w:rsid w:val="00B21F7C"/>
    <w:rsid w:val="00B22665"/>
    <w:rsid w:val="00B5416F"/>
    <w:rsid w:val="00B66B1F"/>
    <w:rsid w:val="00B80DDF"/>
    <w:rsid w:val="00B8751A"/>
    <w:rsid w:val="00BA14ED"/>
    <w:rsid w:val="00BD406B"/>
    <w:rsid w:val="00BF7C79"/>
    <w:rsid w:val="00C25322"/>
    <w:rsid w:val="00C62349"/>
    <w:rsid w:val="00C82BDC"/>
    <w:rsid w:val="00CB2F92"/>
    <w:rsid w:val="00CB6D62"/>
    <w:rsid w:val="00CC1A9D"/>
    <w:rsid w:val="00CC4BA5"/>
    <w:rsid w:val="00CD2105"/>
    <w:rsid w:val="00D127BA"/>
    <w:rsid w:val="00D5508C"/>
    <w:rsid w:val="00D8085A"/>
    <w:rsid w:val="00DB5CC7"/>
    <w:rsid w:val="00E01026"/>
    <w:rsid w:val="00E025AA"/>
    <w:rsid w:val="00E20CBC"/>
    <w:rsid w:val="00E30CA5"/>
    <w:rsid w:val="00E60552"/>
    <w:rsid w:val="00FA6842"/>
    <w:rsid w:val="00FA6D1A"/>
    <w:rsid w:val="00FB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E72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D01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4BA5"/>
    <w:pPr>
      <w:outlineLvl w:val="0"/>
    </w:pPr>
    <w:rPr>
      <w:rFonts w:asciiTheme="majorHAnsi" w:hAnsiTheme="majorHAnsi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4BA5"/>
    <w:pPr>
      <w:spacing w:after="0"/>
      <w:outlineLvl w:val="1"/>
    </w:pPr>
    <w:rPr>
      <w:rFonts w:asciiTheme="majorHAnsi" w:hAnsiTheme="majorHAnsi" w:cstheme="majorHAnsi"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224023"/>
    <w:pPr>
      <w:spacing w:before="240" w:after="80"/>
      <w:outlineLvl w:val="2"/>
    </w:pPr>
    <w:rPr>
      <w:rFonts w:asciiTheme="majorHAnsi" w:hAnsiTheme="majorHAnsi"/>
      <w:b/>
      <w:caps/>
      <w:color w:val="555CB4" w:themeColor="accent3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1D01"/>
    <w:pPr>
      <w:spacing w:after="0"/>
      <w:outlineLvl w:val="3"/>
    </w:pPr>
    <w:rPr>
      <w:rFonts w:asciiTheme="majorHAnsi" w:hAnsiTheme="majorHAnsi"/>
      <w:b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qFormat/>
    <w:rsid w:val="00224023"/>
    <w:pPr>
      <w:spacing w:after="120"/>
      <w:outlineLvl w:val="4"/>
    </w:pPr>
    <w:rPr>
      <w:rFonts w:eastAsiaTheme="minorEastAsia"/>
      <w:b/>
      <w:kern w:val="0"/>
      <w:lang w:eastAsia="ja-JP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224023"/>
    <w:pPr>
      <w:spacing w:after="0"/>
      <w:outlineLvl w:val="5"/>
    </w:pPr>
    <w:rPr>
      <w:rFonts w:asciiTheme="majorHAnsi" w:hAnsiTheme="majorHAns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6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6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6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A5"/>
    <w:rPr>
      <w:rFonts w:asciiTheme="majorHAnsi" w:hAnsiTheme="majorHAnsi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24023"/>
    <w:rPr>
      <w:rFonts w:asciiTheme="majorHAnsi" w:hAnsiTheme="majorHAnsi" w:cstheme="majorHAnsi"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24023"/>
    <w:rPr>
      <w:rFonts w:asciiTheme="majorHAnsi" w:hAnsiTheme="majorHAnsi"/>
      <w:b/>
      <w:caps/>
      <w:color w:val="555CB4" w:themeColor="accent3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1D01"/>
    <w:rPr>
      <w:rFonts w:asciiTheme="majorHAnsi" w:hAnsiTheme="majorHAnsi"/>
      <w:b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224023"/>
    <w:rPr>
      <w:rFonts w:eastAsiaTheme="minorEastAsia"/>
      <w:b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24023"/>
    <w:rPr>
      <w:rFonts w:asciiTheme="majorHAnsi" w:hAnsiTheme="majorHAnsi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AA"/>
    <w:pPr>
      <w:spacing w:after="80"/>
      <w:contextualSpacing/>
    </w:pPr>
    <w:rPr>
      <w:rFonts w:asciiTheme="majorHAnsi" w:eastAsiaTheme="majorEastAsia" w:hAnsiTheme="majorHAnsi" w:cstheme="majorBidi"/>
      <w:b/>
      <w:caps/>
      <w:color w:val="555CB4" w:themeColor="accent3" w:themeShade="BF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AA"/>
    <w:rPr>
      <w:rFonts w:asciiTheme="majorHAnsi" w:eastAsiaTheme="majorEastAsia" w:hAnsiTheme="majorHAnsi" w:cstheme="majorBidi"/>
      <w:b/>
      <w:caps/>
      <w:color w:val="555CB4" w:themeColor="accent3" w:themeShade="BF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9E"/>
    <w:pPr>
      <w:numPr>
        <w:ilvl w:val="1"/>
      </w:numPr>
      <w:spacing w:after="360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01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6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2E2330"/>
    <w:pPr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B66B1F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66B1F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4023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B66B1F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B66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B66B1F"/>
    <w:rPr>
      <w:color w:val="429DF0" w:themeColor="accent2" w:themeShade="BF"/>
      <w:u w:val="single"/>
    </w:rPr>
  </w:style>
  <w:style w:type="character" w:styleId="Strong">
    <w:name w:val="Strong"/>
    <w:basedOn w:val="DefaultParagraphFont"/>
    <w:uiPriority w:val="22"/>
    <w:semiHidden/>
    <w:qFormat/>
    <w:rsid w:val="00651CD2"/>
    <w:rPr>
      <w:rFonts w:asciiTheme="majorHAnsi" w:hAnsiTheme="majorHAnsi"/>
      <w:b/>
      <w:bCs/>
      <w:caps w:val="0"/>
      <w:smallCaps w:val="0"/>
      <w:sz w:val="22"/>
    </w:rPr>
  </w:style>
  <w:style w:type="paragraph" w:styleId="Date">
    <w:name w:val="Date"/>
    <w:basedOn w:val="Normal"/>
    <w:next w:val="Normal"/>
    <w:link w:val="DateChar"/>
    <w:uiPriority w:val="99"/>
    <w:semiHidden/>
    <w:rsid w:val="00B66B1F"/>
  </w:style>
  <w:style w:type="character" w:customStyle="1" w:styleId="DateChar">
    <w:name w:val="Date Char"/>
    <w:basedOn w:val="DefaultParagraphFont"/>
    <w:link w:val="Date"/>
    <w:uiPriority w:val="99"/>
    <w:semiHidden/>
    <w:rsid w:val="00224023"/>
  </w:style>
  <w:style w:type="character" w:styleId="PlaceholderText">
    <w:name w:val="Placeholder Text"/>
    <w:basedOn w:val="DefaultParagraphFont"/>
    <w:uiPriority w:val="99"/>
    <w:semiHidden/>
    <w:rsid w:val="004008D4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C253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736548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4023"/>
  </w:style>
  <w:style w:type="paragraph" w:styleId="Footer">
    <w:name w:val="footer"/>
    <w:basedOn w:val="Normal"/>
    <w:link w:val="FooterChar"/>
    <w:uiPriority w:val="99"/>
    <w:semiHidden/>
    <w:rsid w:val="00736548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4023"/>
  </w:style>
  <w:style w:type="paragraph" w:customStyle="1" w:styleId="Hobbies">
    <w:name w:val="Hobbies"/>
    <w:basedOn w:val="Normal"/>
    <w:qFormat/>
    <w:rsid w:val="00E025AA"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42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4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dingmento.github.io/Blog-codingmento/" TargetMode="External"/><Relationship Id="rId18" Type="http://schemas.openxmlformats.org/officeDocument/2006/relationships/hyperlink" Target="mailto:asmaa.adass.a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odingmento.github.io/Aya-world/" TargetMode="External"/><Relationship Id="rId17" Type="http://schemas.openxmlformats.org/officeDocument/2006/relationships/hyperlink" Target="https://codingmento.github.io/my-portfolio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dingmento.github.io/to-do-lis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dingmento.github.io/honey-website/" TargetMode="External"/><Relationship Id="rId5" Type="http://schemas.openxmlformats.org/officeDocument/2006/relationships/styles" Target="styles.xml"/><Relationship Id="rId15" Type="http://schemas.openxmlformats.org/officeDocument/2006/relationships/hyperlink" Target="https://codingmento.github.io/Requesting-a-Loan/" TargetMode="External"/><Relationship Id="rId10" Type="http://schemas.openxmlformats.org/officeDocument/2006/relationships/hyperlink" Target="https://codingmento.github.io/my-portfolio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dingmento.github.io/Ahed-Al-Kahil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User\AppData\Roaming\Microsoft\Templates\Bold%20profile%20professional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6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A2CFF8"/>
      </a:accent2>
      <a:accent3>
        <a:srgbClr val="9498D0"/>
      </a:accent3>
      <a:accent4>
        <a:srgbClr val="E8E9F5"/>
      </a:accent4>
      <a:accent5>
        <a:srgbClr val="009DD9"/>
      </a:accent5>
      <a:accent6>
        <a:srgbClr val="C1EDFF"/>
      </a:accent6>
      <a:hlink>
        <a:srgbClr val="F49100"/>
      </a:hlink>
      <a:folHlink>
        <a:srgbClr val="85DFD0"/>
      </a:folHlink>
    </a:clrScheme>
    <a:fontScheme name="Custom 117">
      <a:majorFont>
        <a:latin typeface="Arial Rounded MT Bol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D32BF7-F1DD-412A-B33B-E76F7CA99D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A3F5EB-0396-4878-B864-4DDE6C9219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113F3F-EB69-4E3A-8507-1C6ECF9795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profile professional resume</Template>
  <TotalTime>0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2026-01-08T16:53:00Z</dcterms:created>
  <dcterms:modified xsi:type="dcterms:W3CDTF">2026-01-09T14:01:00Z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